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60708410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67A46BBF" w14:textId="77777777" w:rsidR="00076E97" w:rsidRDefault="00DE259D">
          <w:r w:rsidRPr="0092197E">
            <w:rPr>
              <w:noProof/>
              <w:sz w:val="72"/>
              <w:szCs w:val="72"/>
              <w:lang w:val="en-IN" w:eastAsia="en-IN" w:bidi="ml-IN"/>
            </w:rPr>
            <w:drawing>
              <wp:anchor distT="0" distB="0" distL="114300" distR="114300" simplePos="0" relativeHeight="251663360" behindDoc="0" locked="0" layoutInCell="1" allowOverlap="1" wp14:anchorId="1F1DBA3B">
                <wp:simplePos x="0" y="0"/>
                <wp:positionH relativeFrom="column">
                  <wp:posOffset>1534795</wp:posOffset>
                </wp:positionH>
                <wp:positionV relativeFrom="paragraph">
                  <wp:posOffset>228600</wp:posOffset>
                </wp:positionV>
                <wp:extent cx="2575560" cy="1679180"/>
                <wp:effectExtent l="0" t="0" r="0" b="0"/>
                <wp:wrapNone/>
                <wp:docPr id="2" name="Picture 2" descr="D:\Downloads\ajce_autonomous-logo (1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Downloads\ajce_autonomous-logo (1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5560" cy="167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76E97">
            <w:rPr>
              <w:noProof/>
              <w:lang w:val="en-IN" w:eastAsia="en-IN" w:bidi="ml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27E19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07AC4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9C67154" w14:textId="77777777" w:rsidR="00076E97" w:rsidRDefault="00DE259D">
          <w:pPr>
            <w:rPr>
              <w:rFonts w:asciiTheme="majorHAnsi" w:eastAsiaTheme="majorEastAsia" w:hAnsiTheme="majorHAnsi" w:cstheme="majorBidi"/>
              <w:color w:val="FFFFFF" w:themeColor="background1"/>
              <w:spacing w:val="-10"/>
              <w:kern w:val="28"/>
              <w:sz w:val="72"/>
              <w:szCs w:val="72"/>
            </w:rPr>
          </w:pPr>
          <w:r w:rsidRPr="00F74B6E">
            <w:rPr>
              <w:noProof/>
              <w:lang w:val="en-IN" w:eastAsia="en-IN" w:bidi="ml-IN"/>
            </w:rPr>
            <w:drawing>
              <wp:anchor distT="0" distB="0" distL="114300" distR="114300" simplePos="0" relativeHeight="251664384" behindDoc="0" locked="0" layoutInCell="1" allowOverlap="1" wp14:anchorId="4A9DEE86">
                <wp:simplePos x="0" y="0"/>
                <wp:positionH relativeFrom="column">
                  <wp:posOffset>-140335</wp:posOffset>
                </wp:positionH>
                <wp:positionV relativeFrom="paragraph">
                  <wp:posOffset>7292340</wp:posOffset>
                </wp:positionV>
                <wp:extent cx="2527300" cy="571239"/>
                <wp:effectExtent l="0" t="0" r="6350" b="635"/>
                <wp:wrapNone/>
                <wp:docPr id="3" name="Picture 3" descr="D:\Downloads\mca_logo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Downloads\mca_logo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7300" cy="5712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D46A11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6553200</wp:posOffset>
                    </wp:positionV>
                    <wp:extent cx="7315200" cy="1009650"/>
                    <wp:effectExtent l="0" t="0" r="0" b="889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6C4125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</w:pPr>
                                <w:r w:rsidRPr="00405C13"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  <w:t>Scrum Master</w:t>
                                </w:r>
                              </w:p>
                              <w:p w14:paraId="050C256D" w14:textId="77777777" w:rsidR="00405C13" w:rsidRPr="00405C13" w:rsidRDefault="002D3361">
                                <w:pPr>
                                  <w:pStyle w:val="NoSpacing"/>
                                  <w:jc w:val="right"/>
                                  <w:rPr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sz w:val="30"/>
                                    <w:szCs w:val="30"/>
                                  </w:rPr>
                                  <w:t>Ms. Jetty Ben</w:t>
                                </w:r>
                                <w:r w:rsidR="0003778E">
                                  <w:rPr>
                                    <w:sz w:val="30"/>
                                    <w:szCs w:val="30"/>
                                  </w:rPr>
                                  <w:t>j</w:t>
                                </w:r>
                                <w:r>
                                  <w:rPr>
                                    <w:sz w:val="30"/>
                                    <w:szCs w:val="30"/>
                                  </w:rPr>
                                  <w:t>amin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E04792D" w14:textId="77777777" w:rsidR="00076E97" w:rsidRDefault="00076E9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Assistant Professor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Department of Computer Applications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7D46A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18.05pt;margin-top:516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" filled="f" stroked="f" strokeweight=".5pt">
                    <v:textbox style="mso-fit-shape-to-text:t" inset="126pt,0,54pt,0">
                      <w:txbxContent>
                        <w:p w14:paraId="656C4125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</w:pPr>
                          <w:r w:rsidRPr="00405C13"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  <w:t>Scrum Master</w:t>
                          </w:r>
                        </w:p>
                        <w:p w14:paraId="050C256D" w14:textId="77777777" w:rsidR="00405C13" w:rsidRPr="00405C13" w:rsidRDefault="002D3361">
                          <w:pPr>
                            <w:pStyle w:val="NoSpacing"/>
                            <w:jc w:val="righ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sz w:val="30"/>
                              <w:szCs w:val="30"/>
                            </w:rPr>
                            <w:t>Ms. Jetty Ben</w:t>
                          </w:r>
                          <w:r w:rsidR="0003778E">
                            <w:rPr>
                              <w:sz w:val="30"/>
                              <w:szCs w:val="30"/>
                            </w:rPr>
                            <w:t>j</w:t>
                          </w:r>
                          <w:r>
                            <w:rPr>
                              <w:sz w:val="30"/>
                              <w:szCs w:val="30"/>
                            </w:rPr>
                            <w:t>amin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E04792D" w14:textId="77777777" w:rsidR="00076E97" w:rsidRDefault="00076E9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Assistant Professor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Department of Computer Applications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F5CA6C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2438400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58761B" w14:textId="77777777" w:rsidR="00076E97" w:rsidRDefault="0000000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C54C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GREEN GROCERY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222222"/>
                                    <w:sz w:val="36"/>
                                    <w:szCs w:val="36"/>
                                    <w:shd w:val="clear" w:color="auto" w:fill="FFFFFF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5B7B389" w14:textId="77777777" w:rsidR="00076E97" w:rsidRDefault="00076E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E97">
                                      <w:rPr>
                                        <w:rFonts w:ascii="Arial" w:hAnsi="Arial" w:cs="Arial"/>
                                        <w:color w:val="222222"/>
                                        <w:sz w:val="36"/>
                                        <w:szCs w:val="36"/>
                                        <w:shd w:val="clear" w:color="auto" w:fill="FFFFFF"/>
                                      </w:rPr>
                                      <w:t>20INMCA509 - Mini Project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AF5CA6C" id="Text Box 154" o:spid="_x0000_s1027" type="#_x0000_t202" style="position:absolute;margin-left:18.05pt;margin-top:192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A470MOEAAAALAQAADwAAAAAAAAAA&#10;AAAAAADFBAAAZHJzL2Rvd25yZXYueG1sUEsFBgAAAAAEAAQA8wAAANMFAAAAAA==&#10;" filled="f" stroked="f" strokeweight=".5pt">
                    <v:textbox inset="126pt,0,54pt,0">
                      <w:txbxContent>
                        <w:p w14:paraId="1D58761B" w14:textId="77777777" w:rsidR="00076E97" w:rsidRDefault="0000000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C54C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GREEN GROCERY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hAnsi="Arial" w:cs="Arial"/>
                              <w:color w:val="222222"/>
                              <w:sz w:val="36"/>
                              <w:szCs w:val="36"/>
                              <w:shd w:val="clear" w:color="auto" w:fill="FFFFFF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5B7B389" w14:textId="77777777" w:rsidR="00076E97" w:rsidRDefault="00076E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E97">
                                <w:rPr>
                                  <w:rFonts w:ascii="Arial" w:hAnsi="Arial" w:cs="Arial"/>
                                  <w:color w:val="222222"/>
                                  <w:sz w:val="36"/>
                                  <w:szCs w:val="36"/>
                                  <w:shd w:val="clear" w:color="auto" w:fill="FFFFFF"/>
                                </w:rPr>
                                <w:t>20INMCA509 - Mini Project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2634635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7740015</wp:posOffset>
                    </wp:positionV>
                    <wp:extent cx="7315200" cy="14478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44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45C9B7" w14:textId="77777777" w:rsidR="0058175E" w:rsidRPr="00405C13" w:rsidRDefault="002D3361" w:rsidP="007927C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  <w:t>Sreelakshmi P S</w:t>
                                </w:r>
                              </w:p>
                              <w:p w14:paraId="28586240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AJC20MCA-I0</w:t>
                                </w:r>
                                <w:r w:rsidR="002D3361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53</w:t>
                                </w:r>
                              </w:p>
                              <w:p w14:paraId="61BDF2F6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INMCA2020-25 S9</w:t>
                                </w:r>
                              </w:p>
                              <w:p w14:paraId="4F1EACAB" w14:textId="77777777" w:rsidR="00076E97" w:rsidRPr="00405C13" w:rsidRDefault="00DB45C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DB45C5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https://github.com/pssreelakshmi/MiniProject2.git</w:t>
                                </w:r>
                              </w:p>
                              <w:p w14:paraId="66D30C23" w14:textId="77777777" w:rsidR="00076E97" w:rsidRPr="00405C13" w:rsidRDefault="0003778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Sreelakshmips2025@mca.ajce.in</w:t>
                                </w:r>
                              </w:p>
                              <w:p w14:paraId="498589C2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634635" id="Text Box 152" o:spid="_x0000_s1028" type="#_x0000_t202" style="position:absolute;margin-left:18.05pt;margin-top:609.45pt;width:8in;height:11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" filled="f" stroked="f" strokeweight=".5pt">
                    <v:textbox inset="126pt,0,54pt,0">
                      <w:txbxContent>
                        <w:p w14:paraId="7845C9B7" w14:textId="77777777" w:rsidR="0058175E" w:rsidRPr="00405C13" w:rsidRDefault="002D3361" w:rsidP="007927C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  <w:t>Sreelakshmi P S</w:t>
                          </w:r>
                        </w:p>
                        <w:p w14:paraId="28586240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AJC20MCA-I0</w:t>
                          </w:r>
                          <w:r w:rsidR="002D3361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53</w:t>
                          </w:r>
                        </w:p>
                        <w:p w14:paraId="61BDF2F6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INMCA2020-25 S9</w:t>
                          </w:r>
                        </w:p>
                        <w:p w14:paraId="4F1EACAB" w14:textId="77777777" w:rsidR="00076E97" w:rsidRPr="00405C13" w:rsidRDefault="00DB45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DB45C5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https://github.com/pssreelakshmi/MiniProject2.git</w:t>
                          </w:r>
                        </w:p>
                        <w:p w14:paraId="66D30C23" w14:textId="77777777" w:rsidR="00076E97" w:rsidRPr="00405C13" w:rsidRDefault="0003778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Sreelakshmips2025@mca.ajce.in</w:t>
                          </w:r>
                        </w:p>
                        <w:p w14:paraId="498589C2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sz w:val="72"/>
              <w:szCs w:val="72"/>
            </w:rPr>
            <w:br w:type="page"/>
          </w:r>
        </w:p>
      </w:sdtContent>
    </w:sdt>
    <w:p w14:paraId="3CF66F6B" w14:textId="77777777" w:rsidR="00076E97" w:rsidRPr="00076E97" w:rsidRDefault="00076E97" w:rsidP="00076E97">
      <w:pPr>
        <w:pStyle w:val="TOCHeading"/>
        <w:rPr>
          <w:sz w:val="56"/>
          <w:szCs w:val="48"/>
        </w:rPr>
      </w:pPr>
      <w:r>
        <w:lastRenderedPageBreak/>
        <w:t>ABSTR</w:t>
      </w:r>
      <w:r w:rsidR="0003778E">
        <w:t>A</w:t>
      </w:r>
      <w:r>
        <w:t>CT</w:t>
      </w:r>
    </w:p>
    <w:p w14:paraId="551D35C9" w14:textId="77777777" w:rsidR="00076E97" w:rsidRDefault="00076E97"/>
    <w:p w14:paraId="5CA538A9" w14:textId="01F498CC" w:rsidR="002D3361" w:rsidRPr="002D3361" w:rsidRDefault="002D3361" w:rsidP="002D3361">
      <w:pPr>
        <w:rPr>
          <w:b/>
          <w:bCs/>
          <w:sz w:val="28"/>
          <w:szCs w:val="28"/>
        </w:rPr>
      </w:pPr>
      <w:r w:rsidRPr="002D3361">
        <w:rPr>
          <w:b/>
          <w:bCs/>
          <w:sz w:val="28"/>
          <w:szCs w:val="28"/>
        </w:rPr>
        <w:t xml:space="preserve">Green </w:t>
      </w:r>
      <w:r w:rsidR="00E07D03" w:rsidRPr="002D3361">
        <w:rPr>
          <w:b/>
          <w:bCs/>
          <w:sz w:val="28"/>
          <w:szCs w:val="28"/>
        </w:rPr>
        <w:t>Grocery</w:t>
      </w:r>
      <w:r w:rsidR="00E07D03">
        <w:rPr>
          <w:b/>
          <w:bCs/>
          <w:sz w:val="28"/>
          <w:szCs w:val="28"/>
        </w:rPr>
        <w:t>:</w:t>
      </w:r>
      <w:r w:rsidR="00E07D03" w:rsidRPr="002D3361">
        <w:rPr>
          <w:b/>
          <w:bCs/>
          <w:sz w:val="28"/>
          <w:szCs w:val="28"/>
        </w:rPr>
        <w:t xml:space="preserve"> An</w:t>
      </w:r>
      <w:r w:rsidRPr="002D3361">
        <w:rPr>
          <w:b/>
          <w:bCs/>
          <w:sz w:val="28"/>
          <w:szCs w:val="28"/>
        </w:rPr>
        <w:t xml:space="preserve"> online platform for fruits and vegetables</w:t>
      </w:r>
    </w:p>
    <w:p w14:paraId="497B80AA" w14:textId="77777777" w:rsidR="002D3361" w:rsidRDefault="002D3361" w:rsidP="002D3361">
      <w:r>
        <w:t>1. Abstract</w:t>
      </w:r>
    </w:p>
    <w:p w14:paraId="2203C85C" w14:textId="26D8C93B" w:rsidR="002D3361" w:rsidRDefault="002D3361" w:rsidP="002D3361">
      <w:r>
        <w:t xml:space="preserve">This project proposes a platform for the sale and distribution </w:t>
      </w:r>
      <w:r w:rsidR="00DB5D98">
        <w:t>of fruits</w:t>
      </w:r>
      <w:r>
        <w:t xml:space="preserve"> and </w:t>
      </w:r>
      <w:r w:rsidR="00DB5D98">
        <w:t>vegetables.</w:t>
      </w:r>
      <w:r>
        <w:t xml:space="preserve"> </w:t>
      </w:r>
      <w:r w:rsidR="00DB5D98">
        <w:t>The customers can bu</w:t>
      </w:r>
      <w:r w:rsidR="00321431">
        <w:t>y</w:t>
      </w:r>
      <w:r w:rsidR="00DB5D98">
        <w:t xml:space="preserve"> fresh fruit and vegetables directly from local farmers. </w:t>
      </w:r>
      <w:r w:rsidR="00DC6E65">
        <w:t xml:space="preserve">It offers a convenient way for customers to order a wide variety of products from the comfort of their </w:t>
      </w:r>
      <w:r w:rsidR="00E07D03">
        <w:t>homes. The</w:t>
      </w:r>
      <w:r>
        <w:t xml:space="preserve"> platform integrates features for inventory management, customer orders, delivery scheduling. </w:t>
      </w:r>
    </w:p>
    <w:p w14:paraId="062A39A8" w14:textId="77777777" w:rsidR="002D3361" w:rsidRDefault="002D3361" w:rsidP="002D3361"/>
    <w:p w14:paraId="1CF29968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>MINI PROJECT II</w:t>
      </w:r>
    </w:p>
    <w:p w14:paraId="21F3E72D" w14:textId="77777777" w:rsidR="002D3361" w:rsidRDefault="002D3361" w:rsidP="002D3361">
      <w:r>
        <w:t>2. List of Users</w:t>
      </w:r>
    </w:p>
    <w:p w14:paraId="24F86C43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 xml:space="preserve">            Customers:</w:t>
      </w:r>
    </w:p>
    <w:p w14:paraId="695E01AE" w14:textId="77777777" w:rsidR="002D3361" w:rsidRDefault="002D3361" w:rsidP="002D3361">
      <w:pPr>
        <w:pStyle w:val="ListParagraph"/>
        <w:numPr>
          <w:ilvl w:val="0"/>
          <w:numId w:val="35"/>
        </w:numPr>
      </w:pPr>
      <w:r>
        <w:t>Register and manage profiles</w:t>
      </w:r>
    </w:p>
    <w:p w14:paraId="56736B04" w14:textId="77777777" w:rsidR="002D3361" w:rsidRDefault="002D3361" w:rsidP="002D3361">
      <w:pPr>
        <w:pStyle w:val="ListParagraph"/>
        <w:numPr>
          <w:ilvl w:val="0"/>
          <w:numId w:val="35"/>
        </w:numPr>
      </w:pPr>
      <w:r>
        <w:t>search for fruits and vegetables</w:t>
      </w:r>
    </w:p>
    <w:p w14:paraId="24DD6D7E" w14:textId="77777777" w:rsidR="002D3361" w:rsidRDefault="002D3361" w:rsidP="002D3361">
      <w:pPr>
        <w:pStyle w:val="ListParagraph"/>
        <w:numPr>
          <w:ilvl w:val="0"/>
          <w:numId w:val="35"/>
        </w:numPr>
      </w:pPr>
      <w:r>
        <w:t xml:space="preserve">Place orders </w:t>
      </w:r>
    </w:p>
    <w:p w14:paraId="5DBE49F9" w14:textId="77777777" w:rsidR="002D3361" w:rsidRDefault="002D3361" w:rsidP="002D3361">
      <w:pPr>
        <w:pStyle w:val="ListParagraph"/>
        <w:numPr>
          <w:ilvl w:val="0"/>
          <w:numId w:val="35"/>
        </w:numPr>
      </w:pPr>
      <w:r>
        <w:t>Access nutritional information and recipes</w:t>
      </w:r>
    </w:p>
    <w:p w14:paraId="6828AF12" w14:textId="77777777" w:rsidR="002D3361" w:rsidRDefault="002D3361" w:rsidP="002D3361">
      <w:pPr>
        <w:pStyle w:val="ListParagraph"/>
        <w:numPr>
          <w:ilvl w:val="0"/>
          <w:numId w:val="35"/>
        </w:numPr>
      </w:pPr>
      <w:r>
        <w:t>reviews and ratings for products</w:t>
      </w:r>
    </w:p>
    <w:p w14:paraId="7BD128AA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 xml:space="preserve">          Farmers/Suppliers:</w:t>
      </w:r>
    </w:p>
    <w:p w14:paraId="22120DE0" w14:textId="77777777" w:rsidR="002D3361" w:rsidRDefault="002D3361" w:rsidP="002D3361">
      <w:pPr>
        <w:pStyle w:val="ListParagraph"/>
        <w:numPr>
          <w:ilvl w:val="0"/>
          <w:numId w:val="36"/>
        </w:numPr>
      </w:pPr>
      <w:r>
        <w:t>Register and manage profiles</w:t>
      </w:r>
    </w:p>
    <w:p w14:paraId="29AB17A1" w14:textId="77777777" w:rsidR="002D3361" w:rsidRDefault="002D3361" w:rsidP="002D3361">
      <w:pPr>
        <w:pStyle w:val="ListParagraph"/>
        <w:numPr>
          <w:ilvl w:val="0"/>
          <w:numId w:val="36"/>
        </w:numPr>
      </w:pPr>
      <w:r>
        <w:t>List available produce with details on quantity and pricing</w:t>
      </w:r>
    </w:p>
    <w:p w14:paraId="23B63962" w14:textId="77777777" w:rsidR="002D3361" w:rsidRDefault="002D3361" w:rsidP="002D3361">
      <w:pPr>
        <w:pStyle w:val="ListParagraph"/>
        <w:numPr>
          <w:ilvl w:val="0"/>
          <w:numId w:val="36"/>
        </w:numPr>
      </w:pPr>
      <w:r>
        <w:t>Receive order notifications and schedule deliveries</w:t>
      </w:r>
    </w:p>
    <w:p w14:paraId="20C4196E" w14:textId="77777777" w:rsidR="002D3361" w:rsidRPr="002D3361" w:rsidRDefault="002D3361" w:rsidP="002D3361">
      <w:pPr>
        <w:rPr>
          <w:b/>
          <w:bCs/>
        </w:rPr>
      </w:pPr>
      <w:r>
        <w:tab/>
      </w:r>
      <w:r w:rsidRPr="002D3361">
        <w:rPr>
          <w:b/>
          <w:bCs/>
        </w:rPr>
        <w:t>Delivery Personnel:</w:t>
      </w:r>
    </w:p>
    <w:p w14:paraId="1E10469D" w14:textId="77777777" w:rsidR="002D3361" w:rsidRDefault="002D3361" w:rsidP="002D3361">
      <w:pPr>
        <w:pStyle w:val="ListParagraph"/>
        <w:numPr>
          <w:ilvl w:val="0"/>
          <w:numId w:val="37"/>
        </w:numPr>
      </w:pPr>
      <w:r>
        <w:t>Register and manage profiles</w:t>
      </w:r>
    </w:p>
    <w:p w14:paraId="7171AA9B" w14:textId="77777777" w:rsidR="002D3361" w:rsidRDefault="002D3361" w:rsidP="002D3361">
      <w:pPr>
        <w:pStyle w:val="ListParagraph"/>
        <w:numPr>
          <w:ilvl w:val="0"/>
          <w:numId w:val="37"/>
        </w:numPr>
      </w:pPr>
      <w:r>
        <w:t>View assigned deliveries</w:t>
      </w:r>
    </w:p>
    <w:p w14:paraId="30AAF7A4" w14:textId="77777777" w:rsidR="002D3361" w:rsidRDefault="002D3361" w:rsidP="002D3361">
      <w:pPr>
        <w:pStyle w:val="ListParagraph"/>
        <w:numPr>
          <w:ilvl w:val="0"/>
          <w:numId w:val="37"/>
        </w:numPr>
      </w:pPr>
      <w:r>
        <w:t xml:space="preserve">Update delivery status </w:t>
      </w:r>
    </w:p>
    <w:p w14:paraId="29EB27D2" w14:textId="77777777" w:rsidR="002D3361" w:rsidRDefault="002D3361" w:rsidP="00B1539C">
      <w:pPr>
        <w:pStyle w:val="ListParagraph"/>
        <w:numPr>
          <w:ilvl w:val="0"/>
          <w:numId w:val="37"/>
        </w:numPr>
      </w:pPr>
      <w:r>
        <w:t>Access customer contact information for delivery coordination</w:t>
      </w:r>
    </w:p>
    <w:p w14:paraId="3D636394" w14:textId="77777777" w:rsidR="00B1539C" w:rsidRDefault="00B1539C" w:rsidP="00B1539C">
      <w:pPr>
        <w:pStyle w:val="ListParagraph"/>
      </w:pPr>
    </w:p>
    <w:p w14:paraId="28EFF8C3" w14:textId="77777777" w:rsidR="002D3361" w:rsidRDefault="002D3361" w:rsidP="002D3361">
      <w:r>
        <w:t>3. List of Modules</w:t>
      </w:r>
    </w:p>
    <w:p w14:paraId="19271C12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>Customer Portal:</w:t>
      </w:r>
    </w:p>
    <w:p w14:paraId="0C6CA01B" w14:textId="77777777" w:rsidR="002D3361" w:rsidRDefault="002D3361" w:rsidP="002D3361">
      <w:pPr>
        <w:pStyle w:val="ListParagraph"/>
        <w:numPr>
          <w:ilvl w:val="0"/>
          <w:numId w:val="38"/>
        </w:numPr>
      </w:pPr>
      <w:r>
        <w:t>User registration and login</w:t>
      </w:r>
    </w:p>
    <w:p w14:paraId="3E46DCD0" w14:textId="77777777" w:rsidR="002D3361" w:rsidRDefault="002D3361" w:rsidP="002D3361">
      <w:pPr>
        <w:pStyle w:val="ListParagraph"/>
        <w:numPr>
          <w:ilvl w:val="0"/>
          <w:numId w:val="38"/>
        </w:numPr>
      </w:pPr>
      <w:r>
        <w:lastRenderedPageBreak/>
        <w:t>Product browsing and search functionality</w:t>
      </w:r>
    </w:p>
    <w:p w14:paraId="3F91E976" w14:textId="77777777" w:rsidR="002D3361" w:rsidRDefault="002D3361" w:rsidP="002D3361">
      <w:pPr>
        <w:pStyle w:val="ListParagraph"/>
        <w:numPr>
          <w:ilvl w:val="0"/>
          <w:numId w:val="38"/>
        </w:numPr>
      </w:pPr>
      <w:r>
        <w:t>Shopping cart and checkout process</w:t>
      </w:r>
    </w:p>
    <w:p w14:paraId="5BB61BCC" w14:textId="77777777" w:rsidR="002D3361" w:rsidRDefault="002D3361" w:rsidP="002D3361">
      <w:pPr>
        <w:pStyle w:val="ListParagraph"/>
        <w:numPr>
          <w:ilvl w:val="0"/>
          <w:numId w:val="38"/>
        </w:numPr>
      </w:pPr>
      <w:r>
        <w:t xml:space="preserve">Order tracking and delivery </w:t>
      </w:r>
    </w:p>
    <w:p w14:paraId="74554955" w14:textId="77777777" w:rsidR="002D3361" w:rsidRDefault="002D3361" w:rsidP="002D3361">
      <w:pPr>
        <w:pStyle w:val="ListParagraph"/>
        <w:numPr>
          <w:ilvl w:val="0"/>
          <w:numId w:val="38"/>
        </w:numPr>
      </w:pPr>
      <w:r>
        <w:t>Access to nutritional information and recipes</w:t>
      </w:r>
    </w:p>
    <w:p w14:paraId="06EB351F" w14:textId="77777777" w:rsidR="002D3361" w:rsidRDefault="002D3361" w:rsidP="002D3361">
      <w:pPr>
        <w:pStyle w:val="ListParagraph"/>
        <w:numPr>
          <w:ilvl w:val="0"/>
          <w:numId w:val="38"/>
        </w:numPr>
      </w:pPr>
      <w:r>
        <w:t>Review and rating system</w:t>
      </w:r>
    </w:p>
    <w:p w14:paraId="0861A7D4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>Supplier Portal:</w:t>
      </w:r>
    </w:p>
    <w:p w14:paraId="25702105" w14:textId="77777777" w:rsidR="002D3361" w:rsidRDefault="002D3361" w:rsidP="00B1539C">
      <w:pPr>
        <w:pStyle w:val="ListParagraph"/>
        <w:numPr>
          <w:ilvl w:val="0"/>
          <w:numId w:val="39"/>
        </w:numPr>
      </w:pPr>
      <w:r>
        <w:t>registration and login</w:t>
      </w:r>
    </w:p>
    <w:p w14:paraId="59AF8EB6" w14:textId="77777777" w:rsidR="002D3361" w:rsidRDefault="002D3361" w:rsidP="00B1539C">
      <w:pPr>
        <w:pStyle w:val="ListParagraph"/>
        <w:numPr>
          <w:ilvl w:val="0"/>
          <w:numId w:val="39"/>
        </w:numPr>
      </w:pPr>
      <w:r>
        <w:t>Inventory management (listing, updating, and removing products)</w:t>
      </w:r>
    </w:p>
    <w:p w14:paraId="3F02CA69" w14:textId="77777777" w:rsidR="002D3361" w:rsidRDefault="002D3361" w:rsidP="00B1539C">
      <w:pPr>
        <w:pStyle w:val="ListParagraph"/>
        <w:numPr>
          <w:ilvl w:val="0"/>
          <w:numId w:val="39"/>
        </w:numPr>
      </w:pPr>
      <w:r>
        <w:t>Order management (viewing, accepting orders)</w:t>
      </w:r>
    </w:p>
    <w:p w14:paraId="691C065E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>Delivery Management Portal</w:t>
      </w:r>
    </w:p>
    <w:p w14:paraId="732D3763" w14:textId="77777777" w:rsidR="002D3361" w:rsidRDefault="002D3361" w:rsidP="00B1539C">
      <w:pPr>
        <w:pStyle w:val="ListParagraph"/>
        <w:numPr>
          <w:ilvl w:val="0"/>
          <w:numId w:val="40"/>
        </w:numPr>
      </w:pPr>
      <w:r>
        <w:t>login</w:t>
      </w:r>
    </w:p>
    <w:p w14:paraId="28B2B8BE" w14:textId="77777777" w:rsidR="002D3361" w:rsidRDefault="002D3361" w:rsidP="00B1539C">
      <w:pPr>
        <w:pStyle w:val="ListParagraph"/>
        <w:numPr>
          <w:ilvl w:val="0"/>
          <w:numId w:val="40"/>
        </w:numPr>
      </w:pPr>
      <w:r>
        <w:t>View and manage delivery assignments</w:t>
      </w:r>
    </w:p>
    <w:p w14:paraId="6B661A87" w14:textId="77777777" w:rsidR="002D3361" w:rsidRDefault="002D3361" w:rsidP="002D3361">
      <w:pPr>
        <w:pStyle w:val="ListParagraph"/>
        <w:numPr>
          <w:ilvl w:val="0"/>
          <w:numId w:val="40"/>
        </w:numPr>
      </w:pPr>
      <w:r>
        <w:t>delivery tracking and status updates</w:t>
      </w:r>
    </w:p>
    <w:p w14:paraId="47148E26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>Admin Portal:</w:t>
      </w:r>
    </w:p>
    <w:p w14:paraId="7A9E313A" w14:textId="77777777" w:rsidR="002D3361" w:rsidRDefault="002D3361" w:rsidP="00B1539C">
      <w:pPr>
        <w:pStyle w:val="ListParagraph"/>
        <w:numPr>
          <w:ilvl w:val="0"/>
          <w:numId w:val="41"/>
        </w:numPr>
      </w:pPr>
      <w:r>
        <w:t>User management and access control</w:t>
      </w:r>
    </w:p>
    <w:p w14:paraId="21D36DB7" w14:textId="77777777" w:rsidR="002D3361" w:rsidRDefault="002D3361" w:rsidP="00B1539C">
      <w:pPr>
        <w:pStyle w:val="ListParagraph"/>
        <w:numPr>
          <w:ilvl w:val="0"/>
          <w:numId w:val="41"/>
        </w:numPr>
      </w:pPr>
      <w:r>
        <w:t>Manage customer review and rating</w:t>
      </w:r>
    </w:p>
    <w:p w14:paraId="4724D1D5" w14:textId="77777777" w:rsidR="002D3361" w:rsidRDefault="002D3361" w:rsidP="00B1539C">
      <w:pPr>
        <w:pStyle w:val="ListParagraph"/>
        <w:numPr>
          <w:ilvl w:val="0"/>
          <w:numId w:val="41"/>
        </w:numPr>
      </w:pPr>
      <w:r>
        <w:t>Track stock level</w:t>
      </w:r>
    </w:p>
    <w:p w14:paraId="6A92B5BD" w14:textId="77777777" w:rsidR="002D3361" w:rsidRDefault="002D3361" w:rsidP="002D3361"/>
    <w:p w14:paraId="1952F9F1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 xml:space="preserve"> Inventory Management System:</w:t>
      </w:r>
    </w:p>
    <w:p w14:paraId="1F4B43B5" w14:textId="77777777" w:rsidR="002D3361" w:rsidRDefault="002D3361" w:rsidP="002D3361">
      <w:pPr>
        <w:pStyle w:val="ListParagraph"/>
        <w:numPr>
          <w:ilvl w:val="0"/>
          <w:numId w:val="42"/>
        </w:numPr>
      </w:pPr>
      <w:r>
        <w:t>restocking alerts</w:t>
      </w:r>
    </w:p>
    <w:p w14:paraId="2571303A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>Educational Content Module:</w:t>
      </w:r>
    </w:p>
    <w:p w14:paraId="0253E0C3" w14:textId="77777777" w:rsidR="002D3361" w:rsidRDefault="002D3361" w:rsidP="00B1539C">
      <w:pPr>
        <w:pStyle w:val="ListParagraph"/>
        <w:numPr>
          <w:ilvl w:val="0"/>
          <w:numId w:val="43"/>
        </w:numPr>
      </w:pPr>
      <w:r>
        <w:t>Nutritional information for all listed products</w:t>
      </w:r>
    </w:p>
    <w:p w14:paraId="66E25B73" w14:textId="77777777" w:rsidR="002D3361" w:rsidRDefault="002D3361" w:rsidP="00B1539C">
      <w:pPr>
        <w:pStyle w:val="ListParagraph"/>
        <w:numPr>
          <w:ilvl w:val="0"/>
          <w:numId w:val="43"/>
        </w:numPr>
      </w:pPr>
      <w:r>
        <w:t>Health benefits and dietary recommendations</w:t>
      </w:r>
    </w:p>
    <w:p w14:paraId="14DB36FB" w14:textId="77777777" w:rsidR="002D3361" w:rsidRDefault="002D3361" w:rsidP="002D3361"/>
    <w:p w14:paraId="38D8EA64" w14:textId="77777777" w:rsidR="002D3361" w:rsidRPr="002D3361" w:rsidRDefault="002D3361" w:rsidP="002D3361">
      <w:pPr>
        <w:rPr>
          <w:b/>
          <w:bCs/>
        </w:rPr>
      </w:pPr>
      <w:r w:rsidRPr="002D3361">
        <w:rPr>
          <w:b/>
          <w:bCs/>
        </w:rPr>
        <w:t>Main project</w:t>
      </w:r>
    </w:p>
    <w:p w14:paraId="74A4C26F" w14:textId="77777777" w:rsidR="002D3361" w:rsidRDefault="002D3361" w:rsidP="00B1539C">
      <w:pPr>
        <w:pStyle w:val="ListParagraph"/>
        <w:numPr>
          <w:ilvl w:val="0"/>
          <w:numId w:val="44"/>
        </w:numPr>
      </w:pPr>
      <w:r>
        <w:t>Implement a chatbot</w:t>
      </w:r>
    </w:p>
    <w:p w14:paraId="6FC420CB" w14:textId="77777777" w:rsidR="002D3361" w:rsidRDefault="002D3361" w:rsidP="00B1539C">
      <w:pPr>
        <w:pStyle w:val="ListParagraph"/>
        <w:numPr>
          <w:ilvl w:val="0"/>
          <w:numId w:val="44"/>
        </w:numPr>
      </w:pPr>
      <w:r>
        <w:t>Image recognition for detecting the quality of product</w:t>
      </w:r>
    </w:p>
    <w:p w14:paraId="522B1158" w14:textId="77777777" w:rsidR="002D3361" w:rsidRDefault="002D3361" w:rsidP="002D3361"/>
    <w:p w14:paraId="594531B6" w14:textId="77777777" w:rsidR="00076E97" w:rsidRDefault="00076E97"/>
    <w:p w14:paraId="4E90FDAA" w14:textId="77777777" w:rsidR="00076E97" w:rsidRDefault="00076E97"/>
    <w:p w14:paraId="2B6047D6" w14:textId="77777777" w:rsidR="00076E97" w:rsidRDefault="00076E97"/>
    <w:p w14:paraId="27B0B7DB" w14:textId="77777777" w:rsidR="00076E97" w:rsidRDefault="00076E97"/>
    <w:p w14:paraId="418A219A" w14:textId="77777777" w:rsidR="000D2701" w:rsidRDefault="000D2701"/>
    <w:p w14:paraId="6B37F100" w14:textId="77777777" w:rsidR="000D2701" w:rsidRDefault="000D2701"/>
    <w:p w14:paraId="5C2587F5" w14:textId="77777777" w:rsidR="000D2701" w:rsidRDefault="000D2701"/>
    <w:p w14:paraId="26DD9EB1" w14:textId="77777777" w:rsidR="000D2701" w:rsidRDefault="000D2701"/>
    <w:sectPr w:rsidR="000D2701" w:rsidSect="00076E97">
      <w:headerReference w:type="default" r:id="rId13"/>
      <w:footerReference w:type="default" r:id="rId14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3EB8A" w14:textId="77777777" w:rsidR="004B55AD" w:rsidRDefault="004B55AD">
      <w:pPr>
        <w:spacing w:line="240" w:lineRule="auto"/>
      </w:pPr>
      <w:r>
        <w:separator/>
      </w:r>
    </w:p>
  </w:endnote>
  <w:endnote w:type="continuationSeparator" w:id="0">
    <w:p w14:paraId="680ADFB8" w14:textId="77777777" w:rsidR="004B55AD" w:rsidRDefault="004B55AD">
      <w:pPr>
        <w:spacing w:line="240" w:lineRule="auto"/>
      </w:pPr>
      <w:r>
        <w:continuationSeparator/>
      </w:r>
    </w:p>
  </w:endnote>
  <w:endnote w:type="continuationNotice" w:id="1">
    <w:p w14:paraId="1406FBD9" w14:textId="77777777" w:rsidR="004B55AD" w:rsidRDefault="004B55A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Content>
      <w:p w14:paraId="546BDCB3" w14:textId="77777777" w:rsidR="005C6D45" w:rsidRDefault="0039035C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0" locked="0" layoutInCell="1" allowOverlap="1" wp14:anchorId="03BC2F39" wp14:editId="1B2A96EF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3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48FE95A5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8797B6" w14:textId="77777777" w:rsidR="004B55AD" w:rsidRDefault="004B55AD">
      <w:pPr>
        <w:spacing w:line="240" w:lineRule="auto"/>
      </w:pPr>
      <w:r>
        <w:separator/>
      </w:r>
    </w:p>
  </w:footnote>
  <w:footnote w:type="continuationSeparator" w:id="0">
    <w:p w14:paraId="5D955CA1" w14:textId="77777777" w:rsidR="004B55AD" w:rsidRDefault="004B55AD">
      <w:pPr>
        <w:spacing w:line="240" w:lineRule="auto"/>
      </w:pPr>
      <w:r>
        <w:continuationSeparator/>
      </w:r>
    </w:p>
  </w:footnote>
  <w:footnote w:type="continuationNotice" w:id="1">
    <w:p w14:paraId="5C47C2F9" w14:textId="77777777" w:rsidR="004B55AD" w:rsidRDefault="004B55A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B33DE" w14:textId="77777777" w:rsidR="0039035C" w:rsidRDefault="0039035C" w:rsidP="0039035C">
    <w:pPr>
      <w:pStyle w:val="Header"/>
      <w:jc w:val="right"/>
    </w:pPr>
    <w:r>
      <w:t>AJC20MCA-I0</w:t>
    </w:r>
    <w:r w:rsidR="002D3361">
      <w:t>53</w:t>
    </w:r>
    <w:r>
      <w:t xml:space="preserve"> </w:t>
    </w:r>
    <w:r w:rsidR="002D3361">
      <w:t>SREELAKSHMI P 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49168B"/>
    <w:multiLevelType w:val="hybridMultilevel"/>
    <w:tmpl w:val="0EE6E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E83811"/>
    <w:multiLevelType w:val="hybridMultilevel"/>
    <w:tmpl w:val="5F8AC7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53432"/>
    <w:multiLevelType w:val="hybridMultilevel"/>
    <w:tmpl w:val="4E3818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6679B"/>
    <w:multiLevelType w:val="hybridMultilevel"/>
    <w:tmpl w:val="C61E0EB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51DDA"/>
    <w:multiLevelType w:val="hybridMultilevel"/>
    <w:tmpl w:val="E88A9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A28A4"/>
    <w:multiLevelType w:val="hybridMultilevel"/>
    <w:tmpl w:val="B6C06DA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8A48C4"/>
    <w:multiLevelType w:val="hybridMultilevel"/>
    <w:tmpl w:val="71F42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E73263"/>
    <w:multiLevelType w:val="hybridMultilevel"/>
    <w:tmpl w:val="56207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E17972"/>
    <w:multiLevelType w:val="hybridMultilevel"/>
    <w:tmpl w:val="B83EA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A04CD"/>
    <w:multiLevelType w:val="hybridMultilevel"/>
    <w:tmpl w:val="D8408F0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3B55BC"/>
    <w:multiLevelType w:val="hybridMultilevel"/>
    <w:tmpl w:val="AC827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7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8087964">
    <w:abstractNumId w:val="26"/>
  </w:num>
  <w:num w:numId="2" w16cid:durableId="585266451">
    <w:abstractNumId w:val="26"/>
    <w:lvlOverride w:ilvl="0">
      <w:startOverride w:val="1"/>
    </w:lvlOverride>
  </w:num>
  <w:num w:numId="3" w16cid:durableId="237903376">
    <w:abstractNumId w:val="26"/>
  </w:num>
  <w:num w:numId="4" w16cid:durableId="1461529886">
    <w:abstractNumId w:val="26"/>
    <w:lvlOverride w:ilvl="0">
      <w:startOverride w:val="1"/>
    </w:lvlOverride>
  </w:num>
  <w:num w:numId="5" w16cid:durableId="1004750248">
    <w:abstractNumId w:val="8"/>
  </w:num>
  <w:num w:numId="6" w16cid:durableId="1019544551">
    <w:abstractNumId w:val="26"/>
    <w:lvlOverride w:ilvl="0">
      <w:startOverride w:val="1"/>
    </w:lvlOverride>
  </w:num>
  <w:num w:numId="7" w16cid:durableId="197455337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87290541">
    <w:abstractNumId w:val="11"/>
  </w:num>
  <w:num w:numId="9" w16cid:durableId="20658340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5137246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61061430">
    <w:abstractNumId w:val="7"/>
  </w:num>
  <w:num w:numId="12" w16cid:durableId="1937252194">
    <w:abstractNumId w:val="6"/>
  </w:num>
  <w:num w:numId="13" w16cid:durableId="77096361">
    <w:abstractNumId w:val="5"/>
  </w:num>
  <w:num w:numId="14" w16cid:durableId="1686204370">
    <w:abstractNumId w:val="4"/>
  </w:num>
  <w:num w:numId="15" w16cid:durableId="2146507506">
    <w:abstractNumId w:val="3"/>
  </w:num>
  <w:num w:numId="16" w16cid:durableId="1096168124">
    <w:abstractNumId w:val="2"/>
  </w:num>
  <w:num w:numId="17" w16cid:durableId="1081366750">
    <w:abstractNumId w:val="1"/>
  </w:num>
  <w:num w:numId="18" w16cid:durableId="1647083202">
    <w:abstractNumId w:val="0"/>
  </w:num>
  <w:num w:numId="19" w16cid:durableId="1057626788">
    <w:abstractNumId w:val="27"/>
  </w:num>
  <w:num w:numId="20" w16cid:durableId="1433894532">
    <w:abstractNumId w:val="9"/>
  </w:num>
  <w:num w:numId="21" w16cid:durableId="1948343600">
    <w:abstractNumId w:val="24"/>
  </w:num>
  <w:num w:numId="22" w16cid:durableId="2014260324">
    <w:abstractNumId w:val="21"/>
  </w:num>
  <w:num w:numId="23" w16cid:durableId="1663312645">
    <w:abstractNumId w:val="18"/>
  </w:num>
  <w:num w:numId="24" w16cid:durableId="75590116">
    <w:abstractNumId w:val="15"/>
  </w:num>
  <w:num w:numId="25" w16cid:durableId="181391166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522742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2086216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079745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0883557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3819220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8026359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5410451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4550868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71208655">
    <w:abstractNumId w:val="19"/>
  </w:num>
  <w:num w:numId="35" w16cid:durableId="424375779">
    <w:abstractNumId w:val="20"/>
  </w:num>
  <w:num w:numId="36" w16cid:durableId="823205891">
    <w:abstractNumId w:val="16"/>
  </w:num>
  <w:num w:numId="37" w16cid:durableId="1974676340">
    <w:abstractNumId w:val="12"/>
  </w:num>
  <w:num w:numId="38" w16cid:durableId="228080813">
    <w:abstractNumId w:val="10"/>
  </w:num>
  <w:num w:numId="39" w16cid:durableId="1038623685">
    <w:abstractNumId w:val="25"/>
  </w:num>
  <w:num w:numId="40" w16cid:durableId="2014137811">
    <w:abstractNumId w:val="22"/>
  </w:num>
  <w:num w:numId="41" w16cid:durableId="2083795311">
    <w:abstractNumId w:val="13"/>
  </w:num>
  <w:num w:numId="42" w16cid:durableId="332340136">
    <w:abstractNumId w:val="14"/>
  </w:num>
  <w:num w:numId="43" w16cid:durableId="976838083">
    <w:abstractNumId w:val="17"/>
  </w:num>
  <w:num w:numId="44" w16cid:durableId="7348636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6748"/>
    <w:rsid w:val="0002523F"/>
    <w:rsid w:val="0003778E"/>
    <w:rsid w:val="0006567E"/>
    <w:rsid w:val="000760DB"/>
    <w:rsid w:val="00076E97"/>
    <w:rsid w:val="000A76EC"/>
    <w:rsid w:val="000D2701"/>
    <w:rsid w:val="000F00E7"/>
    <w:rsid w:val="00100E45"/>
    <w:rsid w:val="0016766E"/>
    <w:rsid w:val="00170063"/>
    <w:rsid w:val="00175643"/>
    <w:rsid w:val="001B2338"/>
    <w:rsid w:val="002061A9"/>
    <w:rsid w:val="00217B64"/>
    <w:rsid w:val="00235579"/>
    <w:rsid w:val="00257FAA"/>
    <w:rsid w:val="00263938"/>
    <w:rsid w:val="002D3361"/>
    <w:rsid w:val="002E1A9D"/>
    <w:rsid w:val="002E78EB"/>
    <w:rsid w:val="002F25A8"/>
    <w:rsid w:val="0031423D"/>
    <w:rsid w:val="00321431"/>
    <w:rsid w:val="003407A9"/>
    <w:rsid w:val="00340DC9"/>
    <w:rsid w:val="00350BD5"/>
    <w:rsid w:val="0039035C"/>
    <w:rsid w:val="003A7B38"/>
    <w:rsid w:val="00405C13"/>
    <w:rsid w:val="00444F02"/>
    <w:rsid w:val="00456B30"/>
    <w:rsid w:val="00490CC6"/>
    <w:rsid w:val="004B55AD"/>
    <w:rsid w:val="004F05F9"/>
    <w:rsid w:val="00543495"/>
    <w:rsid w:val="005509B2"/>
    <w:rsid w:val="005556DB"/>
    <w:rsid w:val="0058175E"/>
    <w:rsid w:val="005C6D45"/>
    <w:rsid w:val="005D58F7"/>
    <w:rsid w:val="00617D63"/>
    <w:rsid w:val="00643D1A"/>
    <w:rsid w:val="00674588"/>
    <w:rsid w:val="006A3780"/>
    <w:rsid w:val="006A7B57"/>
    <w:rsid w:val="006D44C5"/>
    <w:rsid w:val="00713672"/>
    <w:rsid w:val="0073562D"/>
    <w:rsid w:val="007927CB"/>
    <w:rsid w:val="00797C16"/>
    <w:rsid w:val="007B07DE"/>
    <w:rsid w:val="00825DE8"/>
    <w:rsid w:val="008270A2"/>
    <w:rsid w:val="00833AF2"/>
    <w:rsid w:val="00853F77"/>
    <w:rsid w:val="00885CE1"/>
    <w:rsid w:val="008907FF"/>
    <w:rsid w:val="008B696C"/>
    <w:rsid w:val="008B6BEE"/>
    <w:rsid w:val="008C2071"/>
    <w:rsid w:val="008F1C71"/>
    <w:rsid w:val="008F1E78"/>
    <w:rsid w:val="008F78D7"/>
    <w:rsid w:val="009200C1"/>
    <w:rsid w:val="0092197E"/>
    <w:rsid w:val="00980085"/>
    <w:rsid w:val="00997127"/>
    <w:rsid w:val="009D216F"/>
    <w:rsid w:val="009D3248"/>
    <w:rsid w:val="00A65E8A"/>
    <w:rsid w:val="00A87896"/>
    <w:rsid w:val="00AC1EE7"/>
    <w:rsid w:val="00AC54CC"/>
    <w:rsid w:val="00B1539C"/>
    <w:rsid w:val="00B650C6"/>
    <w:rsid w:val="00BA63C2"/>
    <w:rsid w:val="00BC6939"/>
    <w:rsid w:val="00BE1875"/>
    <w:rsid w:val="00BE45C8"/>
    <w:rsid w:val="00BF2331"/>
    <w:rsid w:val="00BF7463"/>
    <w:rsid w:val="00C30889"/>
    <w:rsid w:val="00C90A2E"/>
    <w:rsid w:val="00CA30DC"/>
    <w:rsid w:val="00CC5861"/>
    <w:rsid w:val="00CE202C"/>
    <w:rsid w:val="00D30B81"/>
    <w:rsid w:val="00D3649E"/>
    <w:rsid w:val="00D65327"/>
    <w:rsid w:val="00DB2DEB"/>
    <w:rsid w:val="00DB45C5"/>
    <w:rsid w:val="00DB5D98"/>
    <w:rsid w:val="00DC6E65"/>
    <w:rsid w:val="00DE259D"/>
    <w:rsid w:val="00DF0C33"/>
    <w:rsid w:val="00DF0FDA"/>
    <w:rsid w:val="00E07D03"/>
    <w:rsid w:val="00E142DA"/>
    <w:rsid w:val="00E16F51"/>
    <w:rsid w:val="00EA2973"/>
    <w:rsid w:val="00EB0B6E"/>
    <w:rsid w:val="00EE70C1"/>
    <w:rsid w:val="00F169E1"/>
    <w:rsid w:val="00F74B6E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4BBAE0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4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INSTHELPER</vt:lpstr>
    </vt:vector>
  </TitlesOfParts>
  <Company/>
  <LinksUpToDate>false</LinksUpToDate>
  <CharactersWithSpaces>1871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GREEN GROCERY</dc:title>
  <dc:subject>20INMCA509 - Mini Project 2</dc:subject>
  <dc:creator/>
  <cp:keywords/>
  <dc:description/>
  <cp:lastModifiedBy/>
  <cp:revision>1</cp:revision>
  <dcterms:created xsi:type="dcterms:W3CDTF">2024-06-11T16:37:00Z</dcterms:created>
  <dcterms:modified xsi:type="dcterms:W3CDTF">2024-06-19T05:30:00Z</dcterms:modified>
</cp:coreProperties>
</file>